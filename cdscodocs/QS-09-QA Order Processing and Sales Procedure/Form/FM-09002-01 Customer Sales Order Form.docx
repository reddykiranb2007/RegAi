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40" w:type="dxa"/>
        <w:tblInd w:w="-176" w:type="dxa"/>
        <w:tblLook w:val="04A0" w:firstRow="1" w:lastRow="0" w:firstColumn="1" w:lastColumn="0" w:noHBand="0" w:noVBand="1"/>
      </w:tblPr>
      <w:tblGrid>
        <w:gridCol w:w="1521"/>
        <w:gridCol w:w="748"/>
        <w:gridCol w:w="850"/>
        <w:gridCol w:w="2127"/>
        <w:gridCol w:w="1045"/>
        <w:gridCol w:w="900"/>
        <w:gridCol w:w="2449"/>
      </w:tblGrid>
      <w:tr w:rsidR="00562E5F" w:rsidRPr="001D7A86" w14:paraId="0E2D65FA" w14:textId="77777777" w:rsidTr="002B28E1">
        <w:tc>
          <w:tcPr>
            <w:tcW w:w="3119" w:type="dxa"/>
            <w:gridSpan w:val="3"/>
            <w:shd w:val="clear" w:color="auto" w:fill="EAF1DD" w:themeFill="accent3" w:themeFillTint="33"/>
            <w:vAlign w:val="center"/>
          </w:tcPr>
          <w:p w14:paraId="37EBBAEE" w14:textId="3E6B111B" w:rsidR="00562E5F" w:rsidRDefault="00562E5F" w:rsidP="000115E7">
            <w:pPr>
              <w:jc w:val="left"/>
              <w:rPr>
                <w:bCs/>
                <w:sz w:val="22"/>
                <w:szCs w:val="22"/>
                <w:lang w:eastAsia="en-US"/>
              </w:rPr>
            </w:pPr>
            <w:r w:rsidRPr="00C92215">
              <w:rPr>
                <w:rFonts w:cs="Arial"/>
                <w:b/>
                <w:bCs/>
                <w:sz w:val="22"/>
                <w:szCs w:val="22"/>
                <w:lang w:eastAsia="en-US"/>
              </w:rPr>
              <w:t xml:space="preserve">Customer </w:t>
            </w:r>
            <w:r w:rsidR="00C92215">
              <w:rPr>
                <w:rFonts w:cs="Arial"/>
                <w:b/>
                <w:bCs/>
                <w:sz w:val="22"/>
                <w:szCs w:val="22"/>
                <w:lang w:eastAsia="en-US"/>
              </w:rPr>
              <w:t>Sale</w:t>
            </w:r>
            <w:r w:rsidR="00B77756">
              <w:rPr>
                <w:rFonts w:cs="Arial"/>
                <w:b/>
                <w:bCs/>
                <w:sz w:val="22"/>
                <w:szCs w:val="22"/>
                <w:lang w:eastAsia="en-US"/>
              </w:rPr>
              <w:t>s</w:t>
            </w:r>
            <w:r w:rsidR="00C92215">
              <w:rPr>
                <w:rFonts w:cs="Arial"/>
                <w:b/>
                <w:bCs/>
                <w:sz w:val="22"/>
                <w:szCs w:val="22"/>
                <w:lang w:eastAsia="en-US"/>
              </w:rPr>
              <w:t xml:space="preserve"> O</w:t>
            </w:r>
            <w:r w:rsidRPr="00C92215">
              <w:rPr>
                <w:rFonts w:cs="Arial"/>
                <w:b/>
                <w:bCs/>
                <w:sz w:val="22"/>
                <w:szCs w:val="22"/>
                <w:lang w:eastAsia="en-US"/>
              </w:rPr>
              <w:t>rder No</w:t>
            </w:r>
            <w:r w:rsidR="00C02BFE">
              <w:rPr>
                <w:rFonts w:cs="Arial"/>
                <w:b/>
                <w:bCs/>
                <w:sz w:val="22"/>
                <w:szCs w:val="22"/>
                <w:lang w:eastAsia="en-US"/>
              </w:rPr>
              <w:t>.</w:t>
            </w:r>
            <w:r w:rsidR="001B113F">
              <w:rPr>
                <w:rFonts w:cs="Arial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  <w:p w14:paraId="09DC013C" w14:textId="4904F0FA" w:rsidR="001B113F" w:rsidRPr="00C92215" w:rsidRDefault="001B113F" w:rsidP="000115E7">
            <w:pPr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72" w:type="dxa"/>
            <w:gridSpan w:val="2"/>
            <w:shd w:val="clear" w:color="auto" w:fill="FFFFFF" w:themeFill="background1"/>
            <w:vAlign w:val="center"/>
          </w:tcPr>
          <w:p w14:paraId="5828038F" w14:textId="4BA23ACA" w:rsidR="00562E5F" w:rsidRPr="001D7A86" w:rsidRDefault="001B113F" w:rsidP="000115E7">
            <w:pPr>
              <w:jc w:val="left"/>
              <w:rPr>
                <w:b/>
                <w:bCs/>
                <w:sz w:val="22"/>
                <w:szCs w:val="22"/>
              </w:rPr>
            </w:pPr>
            <w:r w:rsidRPr="00B77756">
              <w:rPr>
                <w:b/>
                <w:bCs/>
                <w:color w:val="00B0F0"/>
                <w:sz w:val="22"/>
                <w:szCs w:val="22"/>
              </w:rPr>
              <w:t>&lt;CSO Y</w:t>
            </w:r>
            <w:r w:rsidR="00436912">
              <w:rPr>
                <w:b/>
                <w:bCs/>
                <w:color w:val="00B0F0"/>
                <w:sz w:val="22"/>
                <w:szCs w:val="22"/>
              </w:rPr>
              <w:t>YY</w:t>
            </w:r>
            <w:r w:rsidRPr="00B77756">
              <w:rPr>
                <w:b/>
                <w:bCs/>
                <w:color w:val="00B0F0"/>
                <w:sz w:val="22"/>
                <w:szCs w:val="22"/>
              </w:rPr>
              <w:t>YXXX&gt;</w:t>
            </w:r>
          </w:p>
        </w:tc>
        <w:tc>
          <w:tcPr>
            <w:tcW w:w="900" w:type="dxa"/>
            <w:shd w:val="clear" w:color="auto" w:fill="EAF1DD" w:themeFill="accent3" w:themeFillTint="33"/>
            <w:vAlign w:val="center"/>
          </w:tcPr>
          <w:p w14:paraId="121D5799" w14:textId="06E4E1FA" w:rsidR="00562E5F" w:rsidRPr="001D7A86" w:rsidRDefault="00562E5F" w:rsidP="000115E7">
            <w:pPr>
              <w:rPr>
                <w:sz w:val="22"/>
                <w:szCs w:val="22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>Date</w:t>
            </w:r>
          </w:p>
        </w:tc>
        <w:tc>
          <w:tcPr>
            <w:tcW w:w="2449" w:type="dxa"/>
            <w:shd w:val="clear" w:color="auto" w:fill="FFFFFF" w:themeFill="background1"/>
            <w:vAlign w:val="center"/>
          </w:tcPr>
          <w:p w14:paraId="0AB64979" w14:textId="7B0454F7" w:rsidR="00562E5F" w:rsidRPr="001D7A86" w:rsidRDefault="00562E5F" w:rsidP="000115E7">
            <w:pPr>
              <w:rPr>
                <w:sz w:val="22"/>
                <w:szCs w:val="22"/>
              </w:rPr>
            </w:pPr>
          </w:p>
        </w:tc>
      </w:tr>
      <w:tr w:rsidR="00562E5F" w:rsidRPr="001D7A86" w14:paraId="451BF712" w14:textId="77777777" w:rsidTr="00542131">
        <w:tc>
          <w:tcPr>
            <w:tcW w:w="2269" w:type="dxa"/>
            <w:gridSpan w:val="2"/>
            <w:shd w:val="clear" w:color="auto" w:fill="EAF1DD" w:themeFill="accent3" w:themeFillTint="33"/>
            <w:vAlign w:val="center"/>
          </w:tcPr>
          <w:p w14:paraId="7EADD214" w14:textId="77777777" w:rsidR="00562E5F" w:rsidRPr="001D7A86" w:rsidRDefault="00562E5F" w:rsidP="000115E7">
            <w:pPr>
              <w:rPr>
                <w:sz w:val="22"/>
                <w:szCs w:val="22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>Customer name</w:t>
            </w:r>
          </w:p>
        </w:tc>
        <w:tc>
          <w:tcPr>
            <w:tcW w:w="7371" w:type="dxa"/>
            <w:gridSpan w:val="5"/>
            <w:vAlign w:val="center"/>
          </w:tcPr>
          <w:p w14:paraId="6D613430" w14:textId="0CDFC9AC" w:rsidR="00562E5F" w:rsidRPr="001D7A86" w:rsidRDefault="00562E5F" w:rsidP="000115E7">
            <w:pPr>
              <w:rPr>
                <w:sz w:val="22"/>
                <w:szCs w:val="22"/>
              </w:rPr>
            </w:pPr>
          </w:p>
        </w:tc>
      </w:tr>
      <w:tr w:rsidR="00562E5F" w:rsidRPr="001D7A86" w14:paraId="6E01BB1E" w14:textId="77777777" w:rsidTr="00542131">
        <w:tc>
          <w:tcPr>
            <w:tcW w:w="9640" w:type="dxa"/>
            <w:gridSpan w:val="7"/>
            <w:shd w:val="clear" w:color="auto" w:fill="EAF1DD" w:themeFill="accent3" w:themeFillTint="33"/>
            <w:vAlign w:val="center"/>
          </w:tcPr>
          <w:p w14:paraId="5CE23B17" w14:textId="77777777" w:rsidR="00562E5F" w:rsidRPr="001D7A86" w:rsidRDefault="00562E5F" w:rsidP="000115E7">
            <w:pPr>
              <w:rPr>
                <w:sz w:val="22"/>
                <w:szCs w:val="22"/>
              </w:rPr>
            </w:pPr>
            <w:r w:rsidRPr="001D7A86">
              <w:rPr>
                <w:sz w:val="22"/>
                <w:szCs w:val="22"/>
              </w:rPr>
              <w:t xml:space="preserve">Mark </w:t>
            </w:r>
            <w:r w:rsidRPr="001D7A86">
              <w:rPr>
                <w:rFonts w:cs="Arial"/>
                <w:sz w:val="22"/>
                <w:szCs w:val="22"/>
              </w:rPr>
              <w:t>√</w:t>
            </w:r>
            <w:r w:rsidRPr="001D7A86">
              <w:rPr>
                <w:sz w:val="22"/>
                <w:szCs w:val="22"/>
              </w:rPr>
              <w:t xml:space="preserve"> in the following questions: </w:t>
            </w:r>
          </w:p>
        </w:tc>
      </w:tr>
      <w:tr w:rsidR="00562E5F" w:rsidRPr="001D7A86" w14:paraId="7561833E" w14:textId="77777777" w:rsidTr="00542131">
        <w:tc>
          <w:tcPr>
            <w:tcW w:w="5246" w:type="dxa"/>
            <w:gridSpan w:val="4"/>
            <w:shd w:val="clear" w:color="auto" w:fill="EAF1DD" w:themeFill="accent3" w:themeFillTint="33"/>
            <w:vAlign w:val="center"/>
          </w:tcPr>
          <w:p w14:paraId="53745EF7" w14:textId="77777777" w:rsidR="00562E5F" w:rsidRPr="001D7A86" w:rsidRDefault="00562E5F" w:rsidP="000115E7">
            <w:pPr>
              <w:jc w:val="left"/>
              <w:rPr>
                <w:sz w:val="22"/>
                <w:szCs w:val="22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Are all items </w:t>
            </w:r>
            <w:r>
              <w:rPr>
                <w:rFonts w:cs="Arial"/>
                <w:sz w:val="22"/>
                <w:szCs w:val="22"/>
                <w:lang w:eastAsia="en-US"/>
              </w:rPr>
              <w:t>in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the order clear and understood (</w:t>
            </w:r>
            <w:r w:rsidRPr="001D7A86">
              <w:rPr>
                <w:sz w:val="22"/>
                <w:szCs w:val="22"/>
              </w:rPr>
              <w:t>description, version, quantity)?</w:t>
            </w:r>
          </w:p>
        </w:tc>
        <w:tc>
          <w:tcPr>
            <w:tcW w:w="4394" w:type="dxa"/>
            <w:gridSpan w:val="3"/>
            <w:vAlign w:val="center"/>
          </w:tcPr>
          <w:p w14:paraId="326C0751" w14:textId="42582DA1" w:rsidR="00562E5F" w:rsidRPr="001D7A86" w:rsidRDefault="00562E5F" w:rsidP="000115E7">
            <w:pPr>
              <w:rPr>
                <w:sz w:val="22"/>
                <w:szCs w:val="22"/>
              </w:rPr>
            </w:pP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סימון1"/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bookmarkEnd w:id="0"/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Yes  </w:t>
            </w: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סימון2"/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bookmarkEnd w:id="1"/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No.</w:t>
            </w:r>
            <w:r w:rsidR="00542131">
              <w:rPr>
                <w:rFonts w:cs="Arial"/>
                <w:sz w:val="22"/>
                <w:szCs w:val="22"/>
                <w:lang w:eastAsia="en-US"/>
              </w:rPr>
              <w:t xml:space="preserve"> 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Specify: </w:t>
            </w:r>
          </w:p>
        </w:tc>
      </w:tr>
      <w:tr w:rsidR="00562E5F" w:rsidRPr="001D7A86" w14:paraId="769FE736" w14:textId="77777777" w:rsidTr="00542131">
        <w:tc>
          <w:tcPr>
            <w:tcW w:w="5246" w:type="dxa"/>
            <w:gridSpan w:val="4"/>
            <w:shd w:val="clear" w:color="auto" w:fill="EAF1DD" w:themeFill="accent3" w:themeFillTint="33"/>
            <w:vAlign w:val="center"/>
          </w:tcPr>
          <w:p w14:paraId="38F4D30A" w14:textId="53757F79" w:rsidR="00562E5F" w:rsidRPr="001D7A86" w:rsidRDefault="00562E5F" w:rsidP="007F6BF8">
            <w:pPr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Do item prices and payment terms match </w:t>
            </w:r>
            <w:r>
              <w:rPr>
                <w:rFonts w:cs="Arial"/>
                <w:sz w:val="22"/>
                <w:szCs w:val="22"/>
                <w:lang w:eastAsia="en-US"/>
              </w:rPr>
              <w:t xml:space="preserve">those in </w:t>
            </w:r>
            <w:r w:rsidR="00542131">
              <w:rPr>
                <w:rFonts w:cs="Arial"/>
                <w:sz w:val="22"/>
                <w:szCs w:val="22"/>
                <w:lang w:eastAsia="en-US"/>
              </w:rPr>
              <w:t>Company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quotation</w:t>
            </w:r>
            <w:r>
              <w:rPr>
                <w:rFonts w:cs="Arial"/>
                <w:sz w:val="22"/>
                <w:szCs w:val="22"/>
                <w:lang w:eastAsia="en-US"/>
              </w:rPr>
              <w:t xml:space="preserve"> and/or distribution agreement?</w:t>
            </w:r>
          </w:p>
        </w:tc>
        <w:tc>
          <w:tcPr>
            <w:tcW w:w="4394" w:type="dxa"/>
            <w:gridSpan w:val="3"/>
            <w:vAlign w:val="center"/>
          </w:tcPr>
          <w:p w14:paraId="235107AB" w14:textId="2655FEBE" w:rsidR="00562E5F" w:rsidRPr="001D7A86" w:rsidRDefault="00562E5F" w:rsidP="000115E7">
            <w:pPr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Yes  </w:t>
            </w: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No.</w:t>
            </w:r>
            <w:r w:rsidR="00542131">
              <w:rPr>
                <w:rFonts w:cs="Arial"/>
                <w:sz w:val="22"/>
                <w:szCs w:val="22"/>
                <w:lang w:eastAsia="en-US"/>
              </w:rPr>
              <w:t xml:space="preserve"> 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Specify: </w:t>
            </w:r>
          </w:p>
        </w:tc>
      </w:tr>
      <w:tr w:rsidR="00562E5F" w:rsidRPr="001D7A86" w14:paraId="0BCE1876" w14:textId="77777777" w:rsidTr="00542131">
        <w:tc>
          <w:tcPr>
            <w:tcW w:w="5246" w:type="dxa"/>
            <w:gridSpan w:val="4"/>
            <w:shd w:val="clear" w:color="auto" w:fill="EAF1DD" w:themeFill="accent3" w:themeFillTint="33"/>
            <w:vAlign w:val="center"/>
          </w:tcPr>
          <w:p w14:paraId="0C088E86" w14:textId="7F47DAE5" w:rsidR="00562E5F" w:rsidRPr="001D7A86" w:rsidRDefault="00562E5F" w:rsidP="008E5434">
            <w:pPr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Can </w:t>
            </w:r>
            <w:r w:rsidR="00542131">
              <w:rPr>
                <w:rFonts w:cs="Arial"/>
                <w:sz w:val="22"/>
                <w:szCs w:val="22"/>
                <w:lang w:eastAsia="en-US"/>
              </w:rPr>
              <w:t>Company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deliver the goods according to the required </w:t>
            </w:r>
            <w:r>
              <w:rPr>
                <w:rFonts w:cs="Arial"/>
                <w:sz w:val="22"/>
                <w:szCs w:val="22"/>
                <w:lang w:eastAsia="en-US"/>
              </w:rPr>
              <w:t xml:space="preserve">items and 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>timetable</w:t>
            </w:r>
            <w:r>
              <w:rPr>
                <w:rFonts w:cs="Arial"/>
                <w:sz w:val="22"/>
                <w:szCs w:val="22"/>
                <w:lang w:eastAsia="en-US"/>
              </w:rPr>
              <w:t>s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>?</w:t>
            </w:r>
          </w:p>
        </w:tc>
        <w:tc>
          <w:tcPr>
            <w:tcW w:w="4394" w:type="dxa"/>
            <w:gridSpan w:val="3"/>
            <w:vAlign w:val="center"/>
          </w:tcPr>
          <w:p w14:paraId="3F506F64" w14:textId="1687449E" w:rsidR="00562E5F" w:rsidRPr="001D7A86" w:rsidRDefault="00562E5F" w:rsidP="000115E7">
            <w:pPr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Yes  </w:t>
            </w: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No. Specify: </w:t>
            </w:r>
          </w:p>
        </w:tc>
      </w:tr>
      <w:tr w:rsidR="00542131" w:rsidRPr="001D7A86" w14:paraId="4DD66104" w14:textId="77777777" w:rsidTr="00542131">
        <w:tc>
          <w:tcPr>
            <w:tcW w:w="5246" w:type="dxa"/>
            <w:gridSpan w:val="4"/>
            <w:shd w:val="clear" w:color="auto" w:fill="EAF1DD" w:themeFill="accent3" w:themeFillTint="33"/>
            <w:vAlign w:val="center"/>
          </w:tcPr>
          <w:p w14:paraId="6596ECE8" w14:textId="77777777" w:rsidR="00542131" w:rsidRPr="001D7A86" w:rsidRDefault="00542131" w:rsidP="000115E7">
            <w:pPr>
              <w:rPr>
                <w:rFonts w:cs="Arial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>Expected delivery date</w:t>
            </w:r>
          </w:p>
        </w:tc>
        <w:tc>
          <w:tcPr>
            <w:tcW w:w="4394" w:type="dxa"/>
            <w:gridSpan w:val="3"/>
            <w:vAlign w:val="center"/>
          </w:tcPr>
          <w:p w14:paraId="7C8D2521" w14:textId="31856596" w:rsidR="00542131" w:rsidRPr="001D7A86" w:rsidRDefault="00542131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</w:tr>
      <w:tr w:rsidR="00562E5F" w:rsidRPr="001D7A86" w14:paraId="63263175" w14:textId="77777777" w:rsidTr="00542131">
        <w:tc>
          <w:tcPr>
            <w:tcW w:w="5246" w:type="dxa"/>
            <w:gridSpan w:val="4"/>
            <w:shd w:val="clear" w:color="auto" w:fill="EAF1DD" w:themeFill="accent3" w:themeFillTint="33"/>
            <w:vAlign w:val="center"/>
          </w:tcPr>
          <w:p w14:paraId="3454C460" w14:textId="77777777" w:rsidR="00562E5F" w:rsidRPr="001D7A86" w:rsidRDefault="00562E5F" w:rsidP="000115E7">
            <w:pPr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Are there any special quality requests (special quality control, compliance with standard, certifications, special delivery terms, packaging)?    </w:t>
            </w:r>
          </w:p>
        </w:tc>
        <w:tc>
          <w:tcPr>
            <w:tcW w:w="4394" w:type="dxa"/>
            <w:gridSpan w:val="3"/>
            <w:vAlign w:val="center"/>
          </w:tcPr>
          <w:p w14:paraId="32FE5C42" w14:textId="41A8ABE3" w:rsidR="00562E5F" w:rsidRPr="001D7A86" w:rsidRDefault="00562E5F" w:rsidP="000115E7">
            <w:pPr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Yes  </w:t>
            </w: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No.</w:t>
            </w:r>
            <w:r w:rsidR="00542131" w:rsidRPr="001D7A86">
              <w:rPr>
                <w:rFonts w:cs="Arial"/>
                <w:sz w:val="22"/>
                <w:szCs w:val="22"/>
                <w:lang w:eastAsia="en-US"/>
              </w:rPr>
              <w:t xml:space="preserve"> Specify:</w:t>
            </w:r>
          </w:p>
        </w:tc>
      </w:tr>
      <w:tr w:rsidR="00542131" w:rsidRPr="001D7A86" w14:paraId="13A7DFD2" w14:textId="77777777" w:rsidTr="00542131">
        <w:tc>
          <w:tcPr>
            <w:tcW w:w="5246" w:type="dxa"/>
            <w:gridSpan w:val="4"/>
            <w:shd w:val="clear" w:color="auto" w:fill="EAF1DD" w:themeFill="accent3" w:themeFillTint="33"/>
            <w:vAlign w:val="center"/>
          </w:tcPr>
          <w:p w14:paraId="1C3904B9" w14:textId="01565F87" w:rsidR="00542131" w:rsidRPr="001D7A86" w:rsidRDefault="00542131" w:rsidP="000115E7">
            <w:pPr>
              <w:rPr>
                <w:rFonts w:cs="Arial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>Special regulatory requests are:</w:t>
            </w:r>
          </w:p>
        </w:tc>
        <w:tc>
          <w:tcPr>
            <w:tcW w:w="4394" w:type="dxa"/>
            <w:gridSpan w:val="3"/>
            <w:vAlign w:val="center"/>
          </w:tcPr>
          <w:p w14:paraId="4B443B68" w14:textId="751E0880" w:rsidR="00542131" w:rsidRPr="001D7A86" w:rsidRDefault="00542131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</w:tr>
      <w:tr w:rsidR="00562E5F" w:rsidRPr="001D7A86" w14:paraId="0432CFF4" w14:textId="77777777" w:rsidTr="00542131">
        <w:tc>
          <w:tcPr>
            <w:tcW w:w="5246" w:type="dxa"/>
            <w:gridSpan w:val="4"/>
            <w:shd w:val="clear" w:color="auto" w:fill="EAF1DD" w:themeFill="accent3" w:themeFillTint="33"/>
            <w:vAlign w:val="center"/>
          </w:tcPr>
          <w:p w14:paraId="2A42495E" w14:textId="3445C002" w:rsidR="00562E5F" w:rsidRPr="001D7A86" w:rsidRDefault="00562E5F" w:rsidP="00C67A8B">
            <w:pPr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Is </w:t>
            </w:r>
            <w:r w:rsidR="00542131">
              <w:rPr>
                <w:rFonts w:cs="Arial"/>
                <w:sz w:val="22"/>
                <w:szCs w:val="22"/>
                <w:lang w:eastAsia="en-US"/>
              </w:rPr>
              <w:t>Company</w:t>
            </w:r>
            <w:r w:rsidR="007F6BF8" w:rsidRPr="001D7A86">
              <w:rPr>
                <w:rFonts w:cs="Arial"/>
                <w:sz w:val="22"/>
                <w:szCs w:val="22"/>
                <w:lang w:eastAsia="en-US"/>
              </w:rPr>
              <w:t xml:space="preserve"> 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prepared in all aspects to </w:t>
            </w:r>
            <w:r>
              <w:rPr>
                <w:rFonts w:cs="Arial"/>
                <w:sz w:val="22"/>
                <w:szCs w:val="22"/>
                <w:lang w:eastAsia="en-US"/>
              </w:rPr>
              <w:t>ship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this order?</w:t>
            </w:r>
          </w:p>
        </w:tc>
        <w:tc>
          <w:tcPr>
            <w:tcW w:w="4394" w:type="dxa"/>
            <w:gridSpan w:val="3"/>
            <w:vAlign w:val="center"/>
          </w:tcPr>
          <w:p w14:paraId="4C0558F7" w14:textId="666EA98E" w:rsidR="00562E5F" w:rsidRPr="001D7A86" w:rsidRDefault="00562E5F" w:rsidP="000115E7">
            <w:pPr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Yes  </w:t>
            </w: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No.</w:t>
            </w:r>
            <w:r w:rsidR="00542131">
              <w:rPr>
                <w:rFonts w:cs="Arial"/>
                <w:sz w:val="22"/>
                <w:szCs w:val="22"/>
                <w:lang w:eastAsia="en-US"/>
              </w:rPr>
              <w:t xml:space="preserve"> 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Specify: </w:t>
            </w:r>
          </w:p>
        </w:tc>
      </w:tr>
      <w:tr w:rsidR="00562E5F" w:rsidRPr="001D7A86" w14:paraId="09FFF83F" w14:textId="77777777" w:rsidTr="00542131">
        <w:tc>
          <w:tcPr>
            <w:tcW w:w="5246" w:type="dxa"/>
            <w:gridSpan w:val="4"/>
            <w:shd w:val="clear" w:color="auto" w:fill="EAF1DD" w:themeFill="accent3" w:themeFillTint="33"/>
            <w:vAlign w:val="center"/>
          </w:tcPr>
          <w:p w14:paraId="2C607D69" w14:textId="7752A34D" w:rsidR="00562E5F" w:rsidRPr="00C67A8B" w:rsidRDefault="00562E5F" w:rsidP="00C67A8B">
            <w:pPr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C67A8B">
              <w:rPr>
                <w:rFonts w:cs="Arial"/>
                <w:sz w:val="22"/>
                <w:szCs w:val="22"/>
                <w:lang w:eastAsia="en-US"/>
              </w:rPr>
              <w:t xml:space="preserve">Does a notification have to be made to the customer regarding </w:t>
            </w:r>
            <w:r w:rsidR="00542131">
              <w:rPr>
                <w:rFonts w:cs="Arial"/>
                <w:sz w:val="22"/>
                <w:szCs w:val="22"/>
                <w:lang w:eastAsia="en-US"/>
              </w:rPr>
              <w:t>Company</w:t>
            </w:r>
            <w:r w:rsidR="007F6BF8" w:rsidRPr="00C67A8B">
              <w:rPr>
                <w:rFonts w:cs="Arial"/>
                <w:sz w:val="22"/>
                <w:szCs w:val="22"/>
                <w:lang w:eastAsia="en-US"/>
              </w:rPr>
              <w:t xml:space="preserve"> </w:t>
            </w:r>
            <w:r w:rsidRPr="00C67A8B">
              <w:rPr>
                <w:rFonts w:cs="Arial"/>
                <w:sz w:val="22"/>
                <w:szCs w:val="22"/>
                <w:lang w:eastAsia="en-US"/>
              </w:rPr>
              <w:t>inability to meet the order terms (timelines/specific items which are missing/other</w:t>
            </w:r>
            <w:r w:rsidR="00551703">
              <w:rPr>
                <w:rFonts w:cs="Arial"/>
                <w:sz w:val="22"/>
                <w:szCs w:val="22"/>
                <w:lang w:eastAsia="en-US"/>
              </w:rPr>
              <w:t>)</w:t>
            </w:r>
            <w:r w:rsidRPr="00C67A8B">
              <w:rPr>
                <w:rFonts w:cs="Arial"/>
                <w:sz w:val="22"/>
                <w:szCs w:val="22"/>
                <w:lang w:eastAsia="en-US"/>
              </w:rPr>
              <w:t>?</w:t>
            </w:r>
          </w:p>
        </w:tc>
        <w:tc>
          <w:tcPr>
            <w:tcW w:w="4394" w:type="dxa"/>
            <w:gridSpan w:val="3"/>
            <w:vAlign w:val="center"/>
          </w:tcPr>
          <w:p w14:paraId="0CB800B6" w14:textId="1E77E70A" w:rsidR="00562E5F" w:rsidRPr="001D7A86" w:rsidRDefault="00562E5F" w:rsidP="000115E7">
            <w:pPr>
              <w:rPr>
                <w:rFonts w:cs="Arial"/>
                <w:szCs w:val="22"/>
                <w:lang w:eastAsia="en-US"/>
              </w:rPr>
            </w:pP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Yes  </w:t>
            </w:r>
            <w:r w:rsidRPr="001D7A86">
              <w:rPr>
                <w:rFonts w:cs="Arial"/>
                <w:szCs w:val="22"/>
                <w:lang w:eastAsia="en-US"/>
              </w:rPr>
              <w:fldChar w:fldCharType="begin">
                <w:ffData>
                  <w:name w:val="סימון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instrText xml:space="preserve"> FORMCHECKBOX </w:instrText>
            </w:r>
            <w:r w:rsidR="00000000">
              <w:rPr>
                <w:rFonts w:cs="Arial"/>
                <w:szCs w:val="22"/>
                <w:lang w:eastAsia="en-US"/>
              </w:rPr>
            </w:r>
            <w:r w:rsidR="00000000">
              <w:rPr>
                <w:rFonts w:cs="Arial"/>
                <w:szCs w:val="22"/>
                <w:lang w:eastAsia="en-US"/>
              </w:rPr>
              <w:fldChar w:fldCharType="separate"/>
            </w:r>
            <w:r w:rsidRPr="001D7A86">
              <w:rPr>
                <w:rFonts w:cs="Arial"/>
                <w:szCs w:val="22"/>
                <w:lang w:eastAsia="en-US"/>
              </w:rPr>
              <w:fldChar w:fldCharType="end"/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 No.</w:t>
            </w:r>
            <w:r w:rsidR="00542131">
              <w:rPr>
                <w:rFonts w:cs="Arial"/>
                <w:sz w:val="22"/>
                <w:szCs w:val="22"/>
                <w:lang w:eastAsia="en-US"/>
              </w:rPr>
              <w:t xml:space="preserve"> </w:t>
            </w:r>
            <w:r w:rsidRPr="001D7A86">
              <w:rPr>
                <w:rFonts w:cs="Arial"/>
                <w:sz w:val="22"/>
                <w:szCs w:val="22"/>
                <w:lang w:eastAsia="en-US"/>
              </w:rPr>
              <w:t xml:space="preserve">Specify: </w:t>
            </w:r>
          </w:p>
        </w:tc>
      </w:tr>
      <w:tr w:rsidR="00562E5F" w:rsidRPr="001D7A86" w14:paraId="40C0F268" w14:textId="77777777" w:rsidTr="00542131">
        <w:tc>
          <w:tcPr>
            <w:tcW w:w="5246" w:type="dxa"/>
            <w:gridSpan w:val="4"/>
            <w:shd w:val="clear" w:color="auto" w:fill="EAF1DD" w:themeFill="accent3" w:themeFillTint="33"/>
            <w:vAlign w:val="center"/>
          </w:tcPr>
          <w:p w14:paraId="3BE35038" w14:textId="77777777" w:rsidR="00562E5F" w:rsidRPr="00C67A8B" w:rsidRDefault="00562E5F" w:rsidP="000115E7">
            <w:pPr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C67A8B">
              <w:rPr>
                <w:rFonts w:cs="Arial"/>
                <w:sz w:val="22"/>
                <w:szCs w:val="22"/>
                <w:lang w:eastAsia="en-US"/>
              </w:rPr>
              <w:t>if yes, please indicate:</w:t>
            </w:r>
          </w:p>
          <w:p w14:paraId="1A894B30" w14:textId="77777777" w:rsidR="00562E5F" w:rsidRDefault="00562E5F" w:rsidP="000115E7">
            <w:pPr>
              <w:pStyle w:val="ListParagraph"/>
              <w:numPr>
                <w:ilvl w:val="0"/>
                <w:numId w:val="11"/>
              </w:numPr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C67A8B">
              <w:rPr>
                <w:rFonts w:cs="Arial"/>
                <w:sz w:val="22"/>
                <w:szCs w:val="22"/>
                <w:lang w:eastAsia="en-US"/>
              </w:rPr>
              <w:t>Whether or not a new order was issued</w:t>
            </w:r>
          </w:p>
          <w:p w14:paraId="201637EC" w14:textId="77777777" w:rsidR="00562E5F" w:rsidRPr="00C67A8B" w:rsidRDefault="00562E5F" w:rsidP="000115E7">
            <w:pPr>
              <w:pStyle w:val="ListParagraph"/>
              <w:numPr>
                <w:ilvl w:val="0"/>
                <w:numId w:val="11"/>
              </w:numPr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C67A8B">
              <w:rPr>
                <w:rFonts w:cs="Arial"/>
                <w:sz w:val="22"/>
                <w:szCs w:val="22"/>
                <w:lang w:eastAsia="en-US"/>
              </w:rPr>
              <w:t xml:space="preserve">Whether or not changes were made to the current order and where these changes were documented  </w:t>
            </w:r>
          </w:p>
        </w:tc>
        <w:tc>
          <w:tcPr>
            <w:tcW w:w="4394" w:type="dxa"/>
            <w:gridSpan w:val="3"/>
            <w:vAlign w:val="center"/>
          </w:tcPr>
          <w:p w14:paraId="0F6C1727" w14:textId="227A520B" w:rsidR="00562E5F" w:rsidRPr="001D7A86" w:rsidRDefault="00562E5F" w:rsidP="000115E7">
            <w:pPr>
              <w:rPr>
                <w:rFonts w:cs="Arial"/>
                <w:szCs w:val="22"/>
                <w:lang w:eastAsia="en-US"/>
              </w:rPr>
            </w:pPr>
          </w:p>
        </w:tc>
      </w:tr>
      <w:tr w:rsidR="003F4765" w:rsidRPr="001D7A86" w14:paraId="06DB6643" w14:textId="77777777" w:rsidTr="003F4765">
        <w:tc>
          <w:tcPr>
            <w:tcW w:w="1521" w:type="dxa"/>
            <w:shd w:val="clear" w:color="auto" w:fill="EAF1DD" w:themeFill="accent3" w:themeFillTint="33"/>
            <w:vAlign w:val="center"/>
          </w:tcPr>
          <w:p w14:paraId="5ADF4C2E" w14:textId="7D88FBF9" w:rsidR="003F4765" w:rsidRPr="001D7A86" w:rsidRDefault="003F4765" w:rsidP="000115E7">
            <w:pPr>
              <w:rPr>
                <w:rFonts w:cs="Arial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>Comments</w:t>
            </w:r>
          </w:p>
        </w:tc>
        <w:tc>
          <w:tcPr>
            <w:tcW w:w="8119" w:type="dxa"/>
            <w:gridSpan w:val="6"/>
            <w:vAlign w:val="center"/>
          </w:tcPr>
          <w:p w14:paraId="4520654F" w14:textId="4E3ED0DB" w:rsidR="003F4765" w:rsidRPr="001D7A86" w:rsidRDefault="003F4765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</w:tr>
    </w:tbl>
    <w:p w14:paraId="29EED4A9" w14:textId="1BC11591" w:rsidR="005D6197" w:rsidRDefault="005D6197" w:rsidP="005D6197"/>
    <w:p w14:paraId="596529FA" w14:textId="77777777" w:rsidR="002C6226" w:rsidRDefault="002C6226" w:rsidP="005D6197"/>
    <w:tbl>
      <w:tblPr>
        <w:tblStyle w:val="TableGrid"/>
        <w:tblW w:w="9640" w:type="dxa"/>
        <w:tblInd w:w="-176" w:type="dxa"/>
        <w:tblLook w:val="04A0" w:firstRow="1" w:lastRow="0" w:firstColumn="1" w:lastColumn="0" w:noHBand="0" w:noVBand="1"/>
      </w:tblPr>
      <w:tblGrid>
        <w:gridCol w:w="2871"/>
        <w:gridCol w:w="2520"/>
        <w:gridCol w:w="2610"/>
        <w:gridCol w:w="1639"/>
      </w:tblGrid>
      <w:tr w:rsidR="00562E5F" w:rsidRPr="001D7A86" w14:paraId="092FB013" w14:textId="77777777" w:rsidTr="00542131">
        <w:tc>
          <w:tcPr>
            <w:tcW w:w="9640" w:type="dxa"/>
            <w:gridSpan w:val="4"/>
            <w:shd w:val="clear" w:color="auto" w:fill="EAF1DD" w:themeFill="accent3" w:themeFillTint="33"/>
            <w:vAlign w:val="center"/>
          </w:tcPr>
          <w:p w14:paraId="4A611356" w14:textId="77777777" w:rsidR="00562E5F" w:rsidRPr="001D7A86" w:rsidRDefault="00562E5F" w:rsidP="000115E7">
            <w:pPr>
              <w:rPr>
                <w:b/>
                <w:bCs/>
                <w:sz w:val="22"/>
                <w:szCs w:val="22"/>
              </w:rPr>
            </w:pPr>
            <w:r w:rsidRPr="001D7A86">
              <w:rPr>
                <w:b/>
                <w:bCs/>
                <w:sz w:val="22"/>
                <w:szCs w:val="22"/>
              </w:rPr>
              <w:t>Approvals</w:t>
            </w:r>
          </w:p>
        </w:tc>
      </w:tr>
      <w:tr w:rsidR="00562E5F" w:rsidRPr="001D7A86" w14:paraId="76261979" w14:textId="77777777" w:rsidTr="003F4765">
        <w:tc>
          <w:tcPr>
            <w:tcW w:w="2871" w:type="dxa"/>
            <w:vAlign w:val="center"/>
          </w:tcPr>
          <w:p w14:paraId="0582769D" w14:textId="77777777" w:rsidR="00562E5F" w:rsidRPr="001D7A86" w:rsidRDefault="00562E5F" w:rsidP="000115E7">
            <w:pPr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>Title</w:t>
            </w:r>
          </w:p>
        </w:tc>
        <w:tc>
          <w:tcPr>
            <w:tcW w:w="2520" w:type="dxa"/>
            <w:vAlign w:val="center"/>
          </w:tcPr>
          <w:p w14:paraId="790D10DD" w14:textId="77777777" w:rsidR="00562E5F" w:rsidRPr="001D7A86" w:rsidRDefault="00562E5F" w:rsidP="000115E7">
            <w:pPr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>Name</w:t>
            </w:r>
          </w:p>
        </w:tc>
        <w:tc>
          <w:tcPr>
            <w:tcW w:w="2610" w:type="dxa"/>
            <w:vAlign w:val="center"/>
          </w:tcPr>
          <w:p w14:paraId="054CF875" w14:textId="77777777" w:rsidR="00562E5F" w:rsidRPr="001D7A86" w:rsidRDefault="00562E5F" w:rsidP="000115E7">
            <w:pPr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>Signature</w:t>
            </w:r>
          </w:p>
        </w:tc>
        <w:tc>
          <w:tcPr>
            <w:tcW w:w="1639" w:type="dxa"/>
            <w:vAlign w:val="center"/>
          </w:tcPr>
          <w:p w14:paraId="74E451E1" w14:textId="77777777" w:rsidR="00562E5F" w:rsidRPr="001D7A86" w:rsidRDefault="00562E5F" w:rsidP="000115E7">
            <w:pPr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>Date</w:t>
            </w:r>
          </w:p>
        </w:tc>
      </w:tr>
      <w:tr w:rsidR="00C65E35" w:rsidRPr="001D7A86" w14:paraId="5A0B265F" w14:textId="77777777" w:rsidTr="003F4765">
        <w:tc>
          <w:tcPr>
            <w:tcW w:w="2871" w:type="dxa"/>
            <w:vAlign w:val="center"/>
          </w:tcPr>
          <w:p w14:paraId="2EAC3729" w14:textId="77777777" w:rsidR="00C65E35" w:rsidRPr="001D7A86" w:rsidRDefault="00C65E35" w:rsidP="008E5434">
            <w:pPr>
              <w:jc w:val="left"/>
              <w:rPr>
                <w:rFonts w:cs="Arial"/>
                <w:sz w:val="22"/>
                <w:szCs w:val="22"/>
                <w:lang w:eastAsia="en-US"/>
              </w:rPr>
            </w:pPr>
            <w:r>
              <w:rPr>
                <w:rFonts w:cs="Arial"/>
                <w:sz w:val="22"/>
                <w:szCs w:val="22"/>
                <w:lang w:eastAsia="en-US"/>
              </w:rPr>
              <w:t>Operation</w:t>
            </w:r>
            <w:r w:rsidR="008E5434">
              <w:rPr>
                <w:rFonts w:cs="Arial"/>
                <w:sz w:val="22"/>
                <w:szCs w:val="22"/>
                <w:lang w:eastAsia="en-US"/>
              </w:rPr>
              <w:t>:</w:t>
            </w:r>
            <w:r>
              <w:rPr>
                <w:rFonts w:cs="Arial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2520" w:type="dxa"/>
            <w:vAlign w:val="center"/>
          </w:tcPr>
          <w:p w14:paraId="1FCCF1A5" w14:textId="6A00134E" w:rsidR="00C65E35" w:rsidRPr="001D7A86" w:rsidRDefault="00C65E35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145F00F0" w14:textId="77777777" w:rsidR="00C65E35" w:rsidRPr="001D7A86" w:rsidRDefault="00C65E35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  <w:tc>
          <w:tcPr>
            <w:tcW w:w="1639" w:type="dxa"/>
            <w:vAlign w:val="center"/>
          </w:tcPr>
          <w:p w14:paraId="1BB3C14B" w14:textId="7717206C" w:rsidR="00C65E35" w:rsidRPr="001D7A86" w:rsidRDefault="00C65E35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</w:tr>
      <w:tr w:rsidR="00C65E35" w:rsidRPr="001D7A86" w14:paraId="0C62556E" w14:textId="77777777" w:rsidTr="003F4765">
        <w:tc>
          <w:tcPr>
            <w:tcW w:w="2871" w:type="dxa"/>
            <w:vAlign w:val="center"/>
          </w:tcPr>
          <w:p w14:paraId="78CBF954" w14:textId="77777777" w:rsidR="00C65E35" w:rsidRPr="001D7A86" w:rsidRDefault="00C65E35" w:rsidP="008E5434">
            <w:pPr>
              <w:rPr>
                <w:rFonts w:cs="Arial"/>
                <w:sz w:val="22"/>
                <w:szCs w:val="22"/>
                <w:lang w:eastAsia="en-US"/>
              </w:rPr>
            </w:pPr>
            <w:r w:rsidRPr="001D7A86">
              <w:rPr>
                <w:rFonts w:cs="Arial"/>
                <w:sz w:val="22"/>
                <w:szCs w:val="22"/>
                <w:lang w:eastAsia="en-US"/>
              </w:rPr>
              <w:t>QA</w:t>
            </w:r>
            <w:r w:rsidR="008E5434">
              <w:rPr>
                <w:rFonts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520" w:type="dxa"/>
            <w:vAlign w:val="center"/>
          </w:tcPr>
          <w:p w14:paraId="4428FE28" w14:textId="657AD65D" w:rsidR="00C65E35" w:rsidRPr="001D7A86" w:rsidRDefault="00C65E35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73AB1B12" w14:textId="77777777" w:rsidR="00C65E35" w:rsidRPr="001D7A86" w:rsidRDefault="00C65E35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  <w:tc>
          <w:tcPr>
            <w:tcW w:w="1639" w:type="dxa"/>
            <w:vAlign w:val="center"/>
          </w:tcPr>
          <w:p w14:paraId="063A79E1" w14:textId="7A810EB9" w:rsidR="00C65E35" w:rsidRPr="001D7A86" w:rsidRDefault="00C65E35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</w:tr>
      <w:tr w:rsidR="00562E5F" w:rsidRPr="001D7A86" w14:paraId="35F3C979" w14:textId="77777777" w:rsidTr="003F4765">
        <w:tc>
          <w:tcPr>
            <w:tcW w:w="2871" w:type="dxa"/>
            <w:vAlign w:val="center"/>
          </w:tcPr>
          <w:p w14:paraId="33740247" w14:textId="77777777" w:rsidR="00562E5F" w:rsidRPr="001D7A86" w:rsidRDefault="00C65E35" w:rsidP="000115E7">
            <w:pPr>
              <w:rPr>
                <w:rFonts w:cs="Arial"/>
                <w:sz w:val="22"/>
                <w:szCs w:val="22"/>
                <w:lang w:eastAsia="en-US"/>
              </w:rPr>
            </w:pPr>
            <w:r>
              <w:rPr>
                <w:rFonts w:cs="Arial"/>
                <w:sz w:val="22"/>
                <w:szCs w:val="22"/>
                <w:lang w:eastAsia="en-US"/>
              </w:rPr>
              <w:t>Other:</w:t>
            </w:r>
          </w:p>
        </w:tc>
        <w:tc>
          <w:tcPr>
            <w:tcW w:w="2520" w:type="dxa"/>
            <w:vAlign w:val="center"/>
          </w:tcPr>
          <w:p w14:paraId="048822CE" w14:textId="347E9496" w:rsidR="00562E5F" w:rsidRPr="001D7A86" w:rsidRDefault="00562E5F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75ABF779" w14:textId="77777777" w:rsidR="00562E5F" w:rsidRPr="001D7A86" w:rsidRDefault="00562E5F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  <w:tc>
          <w:tcPr>
            <w:tcW w:w="1639" w:type="dxa"/>
            <w:vAlign w:val="center"/>
          </w:tcPr>
          <w:p w14:paraId="6141D777" w14:textId="441EC1FF" w:rsidR="00562E5F" w:rsidRPr="001D7A86" w:rsidRDefault="00562E5F" w:rsidP="000115E7">
            <w:pPr>
              <w:rPr>
                <w:rFonts w:cs="Arial"/>
                <w:sz w:val="22"/>
                <w:szCs w:val="22"/>
                <w:lang w:eastAsia="en-US"/>
              </w:rPr>
            </w:pPr>
          </w:p>
        </w:tc>
      </w:tr>
    </w:tbl>
    <w:p w14:paraId="59A82FE1" w14:textId="3DCF7391" w:rsidR="005D6197" w:rsidRPr="000572C5" w:rsidRDefault="00AC2E11" w:rsidP="000C6E90">
      <w:pPr>
        <w:tabs>
          <w:tab w:val="left" w:pos="5341"/>
        </w:tabs>
        <w:jc w:val="left"/>
        <w:rPr>
          <w:rFonts w:cs="Arial"/>
          <w:color w:val="FF0000"/>
          <w:szCs w:val="22"/>
          <w:lang w:eastAsia="en-US"/>
        </w:rPr>
      </w:pPr>
      <w:r>
        <w:rPr>
          <w:rFonts w:cs="Arial"/>
          <w:b/>
          <w:bCs/>
          <w:color w:val="FF0000"/>
          <w:szCs w:val="22"/>
          <w:lang w:eastAsia="en-US"/>
        </w:rPr>
        <w:t xml:space="preserve">Remark: </w:t>
      </w:r>
      <w:r w:rsidR="005D6197" w:rsidRPr="000572C5">
        <w:rPr>
          <w:rFonts w:cs="Arial"/>
          <w:b/>
          <w:bCs/>
          <w:color w:val="FF0000"/>
          <w:szCs w:val="22"/>
          <w:lang w:eastAsia="en-US"/>
        </w:rPr>
        <w:t xml:space="preserve">For every change in the </w:t>
      </w:r>
      <w:r w:rsidR="005D6197">
        <w:rPr>
          <w:rFonts w:cs="Arial"/>
          <w:b/>
          <w:bCs/>
          <w:color w:val="FF0000"/>
          <w:szCs w:val="22"/>
          <w:lang w:eastAsia="en-US"/>
        </w:rPr>
        <w:t>customer order</w:t>
      </w:r>
      <w:r w:rsidR="005D6197" w:rsidRPr="000572C5">
        <w:rPr>
          <w:rFonts w:cs="Arial"/>
          <w:b/>
          <w:bCs/>
          <w:color w:val="FF0000"/>
          <w:szCs w:val="22"/>
          <w:lang w:eastAsia="en-US"/>
        </w:rPr>
        <w:t xml:space="preserve"> this form must be revised and recorded</w:t>
      </w:r>
      <w:r w:rsidR="005D6197" w:rsidRPr="000572C5">
        <w:rPr>
          <w:rFonts w:cs="Arial"/>
          <w:color w:val="FF0000"/>
          <w:szCs w:val="22"/>
          <w:lang w:eastAsia="en-US"/>
        </w:rPr>
        <w:t>.</w:t>
      </w:r>
    </w:p>
    <w:sectPr w:rsidR="005D6197" w:rsidRPr="000572C5" w:rsidSect="00DB27EF">
      <w:headerReference w:type="default" r:id="rId10"/>
      <w:footerReference w:type="default" r:id="rId11"/>
      <w:pgSz w:w="11907" w:h="16839" w:code="9"/>
      <w:pgMar w:top="1440" w:right="1041" w:bottom="1276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0297F" w14:textId="77777777" w:rsidR="00233210" w:rsidRDefault="00233210" w:rsidP="0099242E">
      <w:pPr>
        <w:spacing w:before="0" w:after="0"/>
      </w:pPr>
      <w:r>
        <w:separator/>
      </w:r>
    </w:p>
    <w:p w14:paraId="44C4ED6A" w14:textId="77777777" w:rsidR="00233210" w:rsidRDefault="00233210"/>
  </w:endnote>
  <w:endnote w:type="continuationSeparator" w:id="0">
    <w:p w14:paraId="6CDB8B12" w14:textId="77777777" w:rsidR="00233210" w:rsidRDefault="00233210" w:rsidP="0099242E">
      <w:pPr>
        <w:spacing w:before="0" w:after="0"/>
      </w:pPr>
      <w:r>
        <w:continuationSeparator/>
      </w:r>
    </w:p>
    <w:p w14:paraId="3D732681" w14:textId="77777777" w:rsidR="00233210" w:rsidRDefault="002332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74"/>
      <w:gridCol w:w="699"/>
      <w:gridCol w:w="2719"/>
      <w:gridCol w:w="2132"/>
    </w:tblGrid>
    <w:tr w:rsidR="000E5E06" w:rsidRPr="001F03AA" w14:paraId="08447DF4" w14:textId="77777777" w:rsidTr="000E5E06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2F3BEB48" w14:textId="21ED2CF0" w:rsidR="000E5E06" w:rsidRPr="001F03AA" w:rsidRDefault="000E5E06" w:rsidP="000E5E06">
          <w:pPr>
            <w:pStyle w:val="Footer"/>
            <w:rPr>
              <w:rFonts w:cs="Arial"/>
              <w:sz w:val="16"/>
              <w:szCs w:val="16"/>
            </w:rPr>
          </w:pPr>
        </w:p>
      </w:tc>
      <w:tc>
        <w:tcPr>
          <w:tcW w:w="1740" w:type="pct"/>
          <w:gridSpan w:val="2"/>
          <w:tcBorders>
            <w:top w:val="single" w:sz="4" w:space="0" w:color="auto"/>
          </w:tcBorders>
          <w:vAlign w:val="bottom"/>
        </w:tcPr>
        <w:p w14:paraId="28BDEA6C" w14:textId="77777777" w:rsidR="000E5E06" w:rsidRPr="007D130E" w:rsidRDefault="000E5E06" w:rsidP="000E5E06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5" w:type="pct"/>
          <w:tcBorders>
            <w:top w:val="single" w:sz="4" w:space="0" w:color="auto"/>
          </w:tcBorders>
        </w:tcPr>
        <w:p w14:paraId="18D6ECBB" w14:textId="77777777" w:rsidR="000E5E06" w:rsidRPr="001F03AA" w:rsidRDefault="000E5E06" w:rsidP="000E5E06">
          <w:pPr>
            <w:pStyle w:val="Footer"/>
            <w:jc w:val="right"/>
            <w:rPr>
              <w:rFonts w:cs="Arial"/>
              <w:sz w:val="16"/>
              <w:szCs w:val="16"/>
            </w:rPr>
          </w:pPr>
        </w:p>
      </w:tc>
    </w:tr>
    <w:tr w:rsidR="000E5E06" w:rsidRPr="001F03AA" w14:paraId="7EDD8E8B" w14:textId="77777777" w:rsidTr="000E5E06">
      <w:tc>
        <w:tcPr>
          <w:tcW w:w="2531" w:type="pct"/>
          <w:gridSpan w:val="2"/>
        </w:tcPr>
        <w:p w14:paraId="1FF568DA" w14:textId="77777777" w:rsidR="000E5E06" w:rsidRPr="001F03AA" w:rsidRDefault="000E5E06" w:rsidP="007C593B">
          <w:pPr>
            <w:pStyle w:val="Footer"/>
            <w:rPr>
              <w:rFonts w:cs="Arial"/>
              <w:sz w:val="16"/>
              <w:szCs w:val="16"/>
            </w:rPr>
          </w:pPr>
        </w:p>
      </w:tc>
      <w:tc>
        <w:tcPr>
          <w:tcW w:w="1384" w:type="pct"/>
        </w:tcPr>
        <w:p w14:paraId="24C445C5" w14:textId="77777777" w:rsidR="000E5E06" w:rsidRPr="001F03AA" w:rsidRDefault="000E5E06" w:rsidP="000E5E06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5" w:type="pct"/>
        </w:tcPr>
        <w:p w14:paraId="18B5507D" w14:textId="77777777" w:rsidR="000E5E06" w:rsidRPr="001F03AA" w:rsidRDefault="000E5E06" w:rsidP="000E5E06">
          <w:pPr>
            <w:pStyle w:val="Footer"/>
            <w:jc w:val="right"/>
            <w:rPr>
              <w:rFonts w:cs="Arial"/>
              <w:sz w:val="16"/>
              <w:szCs w:val="16"/>
            </w:rPr>
          </w:pPr>
        </w:p>
      </w:tc>
    </w:tr>
    <w:tr w:rsidR="000E5E06" w:rsidRPr="001F03AA" w14:paraId="3EAC7908" w14:textId="77777777" w:rsidTr="000E5E06">
      <w:tc>
        <w:tcPr>
          <w:tcW w:w="2531" w:type="pct"/>
          <w:gridSpan w:val="2"/>
        </w:tcPr>
        <w:p w14:paraId="14B2611C" w14:textId="2B240B78" w:rsidR="000E5E06" w:rsidRDefault="000E5E06" w:rsidP="000E5E06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FM-09002-01</w:t>
          </w:r>
          <w:r w:rsidR="009D126A">
            <w:rPr>
              <w:rFonts w:cs="Arial"/>
              <w:sz w:val="16"/>
              <w:szCs w:val="16"/>
            </w:rPr>
            <w:t xml:space="preserve"> </w:t>
          </w:r>
        </w:p>
      </w:tc>
      <w:tc>
        <w:tcPr>
          <w:tcW w:w="1384" w:type="pct"/>
        </w:tcPr>
        <w:p w14:paraId="1A443755" w14:textId="305103ED" w:rsidR="000E5E06" w:rsidRPr="001F03AA" w:rsidRDefault="00806EDE" w:rsidP="000E5E06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>
            <w:rPr>
              <w:rFonts w:cs="Arial"/>
              <w:color w:val="auto"/>
              <w:sz w:val="16"/>
              <w:szCs w:val="16"/>
            </w:rPr>
            <w:t>Form e</w:t>
          </w:r>
          <w:r w:rsidR="009D126A" w:rsidRPr="009D126A">
            <w:rPr>
              <w:rFonts w:cs="Arial"/>
              <w:color w:val="auto"/>
              <w:sz w:val="16"/>
              <w:szCs w:val="16"/>
            </w:rPr>
            <w:t xml:space="preserve">ffective date: </w:t>
          </w:r>
          <w:r w:rsidR="009D126A">
            <w:rPr>
              <w:rFonts w:cs="Arial"/>
              <w:color w:val="0070C0"/>
              <w:sz w:val="16"/>
              <w:szCs w:val="16"/>
            </w:rPr>
            <w:t>XX-X</w:t>
          </w:r>
          <w:r w:rsidR="00ED2B90">
            <w:rPr>
              <w:rFonts w:cs="Arial"/>
              <w:color w:val="0070C0"/>
              <w:sz w:val="16"/>
              <w:szCs w:val="16"/>
            </w:rPr>
            <w:t>X</w:t>
          </w:r>
          <w:r w:rsidR="009D126A">
            <w:rPr>
              <w:rFonts w:cs="Arial"/>
              <w:color w:val="0070C0"/>
              <w:sz w:val="16"/>
              <w:szCs w:val="16"/>
            </w:rPr>
            <w:t>X-XXXX</w:t>
          </w:r>
        </w:p>
      </w:tc>
      <w:tc>
        <w:tcPr>
          <w:tcW w:w="1085" w:type="pct"/>
        </w:tcPr>
        <w:p w14:paraId="460B6848" w14:textId="77777777" w:rsidR="000E5E06" w:rsidRPr="001F03AA" w:rsidRDefault="000E5E06" w:rsidP="000E5E06">
          <w:pPr>
            <w:pStyle w:val="Footer"/>
            <w:jc w:val="right"/>
            <w:rPr>
              <w:rFonts w:cs="Arial"/>
              <w:sz w:val="16"/>
              <w:szCs w:val="16"/>
            </w:rPr>
          </w:pPr>
          <w:r w:rsidRPr="001F03AA">
            <w:rPr>
              <w:rFonts w:cs="Arial"/>
              <w:sz w:val="16"/>
              <w:szCs w:val="16"/>
            </w:rPr>
            <w:t xml:space="preserve">Page </w:t>
          </w:r>
          <w:r w:rsidRPr="001F03AA">
            <w:rPr>
              <w:rFonts w:cs="Arial"/>
              <w:b/>
              <w:sz w:val="16"/>
              <w:szCs w:val="16"/>
            </w:rPr>
            <w:fldChar w:fldCharType="begin"/>
          </w:r>
          <w:r w:rsidRPr="001F03AA">
            <w:rPr>
              <w:rFonts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cs="Arial"/>
              <w:b/>
              <w:sz w:val="16"/>
              <w:szCs w:val="16"/>
            </w:rPr>
            <w:fldChar w:fldCharType="separate"/>
          </w:r>
          <w:r>
            <w:rPr>
              <w:rFonts w:cs="Arial"/>
              <w:b/>
              <w:sz w:val="16"/>
              <w:szCs w:val="16"/>
            </w:rPr>
            <w:t>1</w:t>
          </w:r>
          <w:r w:rsidRPr="001F03AA">
            <w:rPr>
              <w:rFonts w:cs="Arial"/>
              <w:b/>
              <w:sz w:val="16"/>
              <w:szCs w:val="16"/>
            </w:rPr>
            <w:fldChar w:fldCharType="end"/>
          </w:r>
          <w:r w:rsidRPr="001F03AA">
            <w:rPr>
              <w:rFonts w:cs="Arial"/>
              <w:sz w:val="16"/>
              <w:szCs w:val="16"/>
            </w:rPr>
            <w:t xml:space="preserve"> of </w:t>
          </w:r>
          <w:r w:rsidRPr="001F03AA">
            <w:rPr>
              <w:rFonts w:cs="Arial"/>
              <w:b/>
              <w:sz w:val="16"/>
              <w:szCs w:val="16"/>
            </w:rPr>
            <w:fldChar w:fldCharType="begin"/>
          </w:r>
          <w:r w:rsidRPr="001F03AA">
            <w:rPr>
              <w:rFonts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cs="Arial"/>
              <w:b/>
              <w:sz w:val="16"/>
              <w:szCs w:val="16"/>
            </w:rPr>
            <w:fldChar w:fldCharType="separate"/>
          </w:r>
          <w:r>
            <w:rPr>
              <w:rFonts w:cs="Arial"/>
              <w:b/>
              <w:sz w:val="16"/>
              <w:szCs w:val="16"/>
            </w:rPr>
            <w:t>1</w:t>
          </w:r>
          <w:r w:rsidRPr="001F03AA">
            <w:rPr>
              <w:rFonts w:cs="Arial"/>
              <w:b/>
              <w:sz w:val="16"/>
              <w:szCs w:val="16"/>
            </w:rPr>
            <w:fldChar w:fldCharType="end"/>
          </w:r>
        </w:p>
      </w:tc>
    </w:tr>
  </w:tbl>
  <w:p w14:paraId="419DA1D6" w14:textId="51B8D8C8" w:rsidR="00D572A4" w:rsidRPr="000E5E06" w:rsidRDefault="00D572A4" w:rsidP="000E5E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8031F" w14:textId="77777777" w:rsidR="00233210" w:rsidRDefault="00233210" w:rsidP="0099242E">
      <w:pPr>
        <w:spacing w:before="0" w:after="0"/>
      </w:pPr>
      <w:r>
        <w:separator/>
      </w:r>
    </w:p>
    <w:p w14:paraId="1C5C84F2" w14:textId="77777777" w:rsidR="00233210" w:rsidRDefault="00233210"/>
  </w:footnote>
  <w:footnote w:type="continuationSeparator" w:id="0">
    <w:p w14:paraId="4FC0E053" w14:textId="77777777" w:rsidR="00233210" w:rsidRDefault="00233210" w:rsidP="0099242E">
      <w:pPr>
        <w:spacing w:before="0" w:after="0"/>
      </w:pPr>
      <w:r>
        <w:continuationSeparator/>
      </w:r>
    </w:p>
    <w:p w14:paraId="356ABBAD" w14:textId="77777777" w:rsidR="00233210" w:rsidRDefault="002332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1B113F" w:rsidRPr="0021543C" w14:paraId="53C55F32" w14:textId="77777777" w:rsidTr="00EE644E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2" w:name="_Hlk35381878"/>
        <w:p w14:paraId="578A5C53" w14:textId="04126120" w:rsidR="001B113F" w:rsidRDefault="002C2E81" w:rsidP="001B113F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024BB80" wp14:editId="2C3A0427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7204BB15" w14:textId="4234E8D9" w:rsidR="001B113F" w:rsidRPr="0021543C" w:rsidRDefault="001B113F" w:rsidP="001B113F">
          <w:pPr>
            <w:pStyle w:val="Header"/>
            <w:spacing w:line="252" w:lineRule="auto"/>
            <w:rPr>
              <w:rFonts w:cs="Arial"/>
              <w:b/>
              <w:sz w:val="32"/>
              <w:szCs w:val="32"/>
            </w:rPr>
          </w:pPr>
          <w:r w:rsidRPr="009D126A">
            <w:rPr>
              <w:rStyle w:val="titleobjecttext"/>
              <w:rFonts w:cs="Arial"/>
              <w:b/>
              <w:sz w:val="32"/>
              <w:szCs w:val="32"/>
            </w:rPr>
            <w:t xml:space="preserve">     Customer Sales Order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A8A1A27" w14:textId="77777777" w:rsidR="001B113F" w:rsidRDefault="001B113F" w:rsidP="001B113F">
          <w:pPr>
            <w:pStyle w:val="Header"/>
            <w:spacing w:line="252" w:lineRule="auto"/>
            <w:rPr>
              <w:rFonts w:cs="Arial"/>
              <w:color w:val="1F497D"/>
            </w:rPr>
          </w:pPr>
        </w:p>
        <w:p w14:paraId="5F1A1804" w14:textId="77777777" w:rsidR="001B113F" w:rsidRDefault="001B113F" w:rsidP="001B113F">
          <w:pPr>
            <w:pStyle w:val="Header"/>
            <w:spacing w:line="252" w:lineRule="auto"/>
            <w:rPr>
              <w:rFonts w:cs="Arial"/>
              <w:color w:val="1F497D"/>
            </w:rPr>
          </w:pPr>
        </w:p>
        <w:p w14:paraId="07184718" w14:textId="77777777" w:rsidR="001B113F" w:rsidRPr="0021543C" w:rsidRDefault="001B113F" w:rsidP="001B113F">
          <w:pPr>
            <w:pStyle w:val="Header"/>
            <w:spacing w:line="252" w:lineRule="auto"/>
            <w:rPr>
              <w:rFonts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496C1DF0" w14:textId="77777777" w:rsidR="001B113F" w:rsidRPr="0021543C" w:rsidRDefault="001B113F" w:rsidP="001B113F">
          <w:pPr>
            <w:pStyle w:val="Header"/>
            <w:spacing w:line="252" w:lineRule="auto"/>
            <w:jc w:val="right"/>
            <w:rPr>
              <w:rFonts w:cs="Arial"/>
              <w:color w:val="1F497D"/>
            </w:rPr>
          </w:pPr>
        </w:p>
      </w:tc>
    </w:tr>
    <w:tr w:rsidR="001B113F" w:rsidRPr="0021543C" w14:paraId="547F7A07" w14:textId="77777777" w:rsidTr="00EE644E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55E1E74A" w14:textId="77777777" w:rsidR="001B113F" w:rsidRDefault="001B113F" w:rsidP="001B113F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672F1D3" w14:textId="77777777" w:rsidR="001B113F" w:rsidRPr="0021543C" w:rsidRDefault="001B113F" w:rsidP="001B113F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2B413BB" w14:textId="77777777" w:rsidR="001B113F" w:rsidRPr="0021543C" w:rsidRDefault="001B113F" w:rsidP="001B113F">
          <w:pPr>
            <w:pStyle w:val="Header"/>
            <w:spacing w:line="252" w:lineRule="auto"/>
            <w:rPr>
              <w:rFonts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2165ABE0" w14:textId="77777777" w:rsidR="001B113F" w:rsidRPr="0021543C" w:rsidRDefault="001B113F" w:rsidP="001B113F">
          <w:pPr>
            <w:pStyle w:val="Header"/>
            <w:spacing w:line="252" w:lineRule="auto"/>
            <w:ind w:hanging="250"/>
            <w:jc w:val="right"/>
            <w:rPr>
              <w:rStyle w:val="PageNumber"/>
              <w:rFonts w:cs="Arial"/>
              <w:color w:val="44546A"/>
            </w:rPr>
          </w:pPr>
        </w:p>
      </w:tc>
    </w:tr>
    <w:tr w:rsidR="001B113F" w:rsidRPr="0021543C" w14:paraId="1308DA22" w14:textId="77777777" w:rsidTr="00EE644E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39794D96" w14:textId="77777777" w:rsidR="001B113F" w:rsidRDefault="001B113F" w:rsidP="001B113F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7DA254AC" w14:textId="77777777" w:rsidR="001B113F" w:rsidRPr="0021543C" w:rsidRDefault="001B113F" w:rsidP="001B113F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7973AE0" w14:textId="77777777" w:rsidR="001B113F" w:rsidRPr="0021543C" w:rsidRDefault="001B113F" w:rsidP="001B113F">
          <w:pPr>
            <w:pStyle w:val="Header"/>
            <w:spacing w:line="252" w:lineRule="auto"/>
            <w:rPr>
              <w:rFonts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5FBA8EE5" w14:textId="77777777" w:rsidR="001B113F" w:rsidRPr="0021543C" w:rsidRDefault="001B113F" w:rsidP="001B113F">
          <w:pPr>
            <w:pStyle w:val="Header"/>
            <w:spacing w:line="252" w:lineRule="auto"/>
            <w:ind w:hanging="251"/>
            <w:jc w:val="right"/>
            <w:rPr>
              <w:rFonts w:cs="Arial"/>
              <w:color w:val="1F497D"/>
            </w:rPr>
          </w:pPr>
        </w:p>
      </w:tc>
    </w:tr>
    <w:bookmarkEnd w:id="2"/>
  </w:tbl>
  <w:p w14:paraId="3AEA22FE" w14:textId="77777777" w:rsidR="001B113F" w:rsidRPr="001B113F" w:rsidRDefault="001B113F" w:rsidP="001B1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C3BAA"/>
    <w:multiLevelType w:val="multilevel"/>
    <w:tmpl w:val="5C105B0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741DDD"/>
    <w:multiLevelType w:val="multilevel"/>
    <w:tmpl w:val="7EAC0A8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</w:lvl>
  </w:abstractNum>
  <w:abstractNum w:abstractNumId="2" w15:restartNumberingAfterBreak="0">
    <w:nsid w:val="151B5822"/>
    <w:multiLevelType w:val="multilevel"/>
    <w:tmpl w:val="7EAC0A8A"/>
    <w:lvl w:ilvl="0">
      <w:start w:val="5"/>
      <w:numFmt w:val="decimal"/>
      <w:lvlText w:val="%1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1.%2"/>
      <w:lvlJc w:val="left"/>
      <w:pPr>
        <w:tabs>
          <w:tab w:val="num" w:pos="1211"/>
        </w:tabs>
        <w:ind w:left="1211" w:hanging="360"/>
      </w:p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lvlText w:val="%1.%2.%3.%4"/>
      <w:lvlJc w:val="left"/>
      <w:pPr>
        <w:tabs>
          <w:tab w:val="num" w:pos="3065"/>
        </w:tabs>
        <w:ind w:left="3065" w:hanging="1080"/>
      </w:pPr>
    </w:lvl>
    <w:lvl w:ilvl="4">
      <w:start w:val="1"/>
      <w:numFmt w:val="decimal"/>
      <w:lvlText w:val="%1.%2.%3.%4.%5"/>
      <w:lvlJc w:val="left"/>
      <w:pPr>
        <w:tabs>
          <w:tab w:val="num" w:pos="3632"/>
        </w:tabs>
        <w:ind w:left="3632" w:hanging="1080"/>
      </w:pPr>
    </w:lvl>
    <w:lvl w:ilvl="5">
      <w:start w:val="1"/>
      <w:numFmt w:val="decimal"/>
      <w:lvlText w:val="%1.%2.%3.%4.%5.%6"/>
      <w:lvlJc w:val="left"/>
      <w:pPr>
        <w:tabs>
          <w:tab w:val="num" w:pos="4559"/>
        </w:tabs>
        <w:ind w:left="4559" w:hanging="1440"/>
      </w:pPr>
    </w:lvl>
    <w:lvl w:ilvl="6">
      <w:start w:val="1"/>
      <w:numFmt w:val="decimal"/>
      <w:lvlText w:val="%1.%2.%3.%4.%5.%6.%7"/>
      <w:lvlJc w:val="left"/>
      <w:pPr>
        <w:tabs>
          <w:tab w:val="num" w:pos="5126"/>
        </w:tabs>
        <w:ind w:left="5126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053"/>
        </w:tabs>
        <w:ind w:left="6053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6620"/>
        </w:tabs>
        <w:ind w:left="6620" w:hanging="1800"/>
      </w:pPr>
    </w:lvl>
  </w:abstractNum>
  <w:abstractNum w:abstractNumId="3" w15:restartNumberingAfterBreak="0">
    <w:nsid w:val="19823C62"/>
    <w:multiLevelType w:val="multilevel"/>
    <w:tmpl w:val="6EB0C6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353F73DF"/>
    <w:multiLevelType w:val="multilevel"/>
    <w:tmpl w:val="D7A674B8"/>
    <w:lvl w:ilvl="0">
      <w:start w:val="1"/>
      <w:numFmt w:val="decimal"/>
      <w:pStyle w:val="Heading1"/>
      <w:suff w:val="space"/>
      <w:lvlText w:val="%1."/>
      <w:lvlJc w:val="left"/>
      <w:pPr>
        <w:ind w:left="284" w:hanging="284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737" w:hanging="453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1077" w:hanging="510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left="1820" w:hanging="794"/>
      </w:pPr>
    </w:lvl>
    <w:lvl w:ilvl="4">
      <w:start w:val="1"/>
      <w:numFmt w:val="decimal"/>
      <w:pStyle w:val="Heading5"/>
      <w:suff w:val="space"/>
      <w:lvlText w:val="%1.%2.%3.%4.%5."/>
      <w:lvlJc w:val="left"/>
      <w:pPr>
        <w:ind w:left="2557" w:hanging="964"/>
      </w:pPr>
    </w:lvl>
    <w:lvl w:ilvl="5">
      <w:start w:val="1"/>
      <w:numFmt w:val="decimal"/>
      <w:pStyle w:val="Heading6"/>
      <w:suff w:val="space"/>
      <w:lvlText w:val="%1.%2.%3.%4.%5.%6."/>
      <w:lvlJc w:val="left"/>
      <w:pPr>
        <w:ind w:left="3294" w:hanging="1134"/>
      </w:p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3856" w:hanging="1129"/>
      </w:p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3856" w:hanging="1129"/>
      </w:pPr>
    </w:lvl>
    <w:lvl w:ilvl="8">
      <w:start w:val="1"/>
      <w:numFmt w:val="decimal"/>
      <w:lvlText w:val="%1.%2.%3.%4.%5.%6.%7.%8.%9."/>
      <w:lvlJc w:val="left"/>
      <w:pPr>
        <w:tabs>
          <w:tab w:val="num" w:pos="6591"/>
        </w:tabs>
        <w:ind w:left="6231" w:hanging="1440"/>
      </w:pPr>
    </w:lvl>
  </w:abstractNum>
  <w:abstractNum w:abstractNumId="5" w15:restartNumberingAfterBreak="0">
    <w:nsid w:val="391F1715"/>
    <w:multiLevelType w:val="multilevel"/>
    <w:tmpl w:val="9886BB4A"/>
    <w:lvl w:ilvl="0">
      <w:start w:val="5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5"/>
        </w:tabs>
        <w:ind w:left="30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32"/>
        </w:tabs>
        <w:ind w:left="3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59"/>
        </w:tabs>
        <w:ind w:left="455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126"/>
        </w:tabs>
        <w:ind w:left="51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53"/>
        </w:tabs>
        <w:ind w:left="60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20"/>
        </w:tabs>
        <w:ind w:left="6620" w:hanging="1800"/>
      </w:pPr>
      <w:rPr>
        <w:rFonts w:hint="default"/>
      </w:rPr>
    </w:lvl>
  </w:abstractNum>
  <w:abstractNum w:abstractNumId="6" w15:restartNumberingAfterBreak="0">
    <w:nsid w:val="57EE7FE6"/>
    <w:multiLevelType w:val="multilevel"/>
    <w:tmpl w:val="E3DC06F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4EB6812"/>
    <w:multiLevelType w:val="hybridMultilevel"/>
    <w:tmpl w:val="48568ED0"/>
    <w:lvl w:ilvl="0" w:tplc="040900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D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324162"/>
    <w:multiLevelType w:val="hybridMultilevel"/>
    <w:tmpl w:val="C7BE5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592496">
    <w:abstractNumId w:val="4"/>
  </w:num>
  <w:num w:numId="2" w16cid:durableId="1054084150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0092903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9431504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9730655">
    <w:abstractNumId w:val="7"/>
  </w:num>
  <w:num w:numId="6" w16cid:durableId="1503933977">
    <w:abstractNumId w:val="2"/>
  </w:num>
  <w:num w:numId="7" w16cid:durableId="2093888283">
    <w:abstractNumId w:val="5"/>
  </w:num>
  <w:num w:numId="8" w16cid:durableId="837967669">
    <w:abstractNumId w:val="0"/>
  </w:num>
  <w:num w:numId="9" w16cid:durableId="268894952">
    <w:abstractNumId w:val="6"/>
  </w:num>
  <w:num w:numId="10" w16cid:durableId="1561474597">
    <w:abstractNumId w:val="3"/>
  </w:num>
  <w:num w:numId="11" w16cid:durableId="53358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5BF"/>
    <w:rsid w:val="000003B4"/>
    <w:rsid w:val="000044FE"/>
    <w:rsid w:val="00026156"/>
    <w:rsid w:val="000426E2"/>
    <w:rsid w:val="000546A8"/>
    <w:rsid w:val="00055A7B"/>
    <w:rsid w:val="00064AEE"/>
    <w:rsid w:val="000708CE"/>
    <w:rsid w:val="000C6E90"/>
    <w:rsid w:val="000D2529"/>
    <w:rsid w:val="000E5E06"/>
    <w:rsid w:val="00115AC8"/>
    <w:rsid w:val="001206F5"/>
    <w:rsid w:val="0012325D"/>
    <w:rsid w:val="00124C77"/>
    <w:rsid w:val="00134CD4"/>
    <w:rsid w:val="0017018F"/>
    <w:rsid w:val="00174A51"/>
    <w:rsid w:val="00182F93"/>
    <w:rsid w:val="001867E4"/>
    <w:rsid w:val="00186D92"/>
    <w:rsid w:val="001B113F"/>
    <w:rsid w:val="001D7A86"/>
    <w:rsid w:val="001E17B4"/>
    <w:rsid w:val="001F0178"/>
    <w:rsid w:val="00202D3A"/>
    <w:rsid w:val="00211D56"/>
    <w:rsid w:val="00217EE0"/>
    <w:rsid w:val="00221E6F"/>
    <w:rsid w:val="00224CB5"/>
    <w:rsid w:val="00233210"/>
    <w:rsid w:val="00280A1F"/>
    <w:rsid w:val="002B28E1"/>
    <w:rsid w:val="002C2E81"/>
    <w:rsid w:val="002C6226"/>
    <w:rsid w:val="00325572"/>
    <w:rsid w:val="00371A1B"/>
    <w:rsid w:val="00385E3C"/>
    <w:rsid w:val="003979A7"/>
    <w:rsid w:val="003B7C1E"/>
    <w:rsid w:val="003D0069"/>
    <w:rsid w:val="003F4765"/>
    <w:rsid w:val="003F4F21"/>
    <w:rsid w:val="003F7E2F"/>
    <w:rsid w:val="00402DF3"/>
    <w:rsid w:val="0040722D"/>
    <w:rsid w:val="004346F1"/>
    <w:rsid w:val="00436912"/>
    <w:rsid w:val="00444CBF"/>
    <w:rsid w:val="004653B3"/>
    <w:rsid w:val="004800AA"/>
    <w:rsid w:val="00491A54"/>
    <w:rsid w:val="00493E6F"/>
    <w:rsid w:val="00495E61"/>
    <w:rsid w:val="004A5365"/>
    <w:rsid w:val="004B575F"/>
    <w:rsid w:val="004B5D2A"/>
    <w:rsid w:val="004C63F9"/>
    <w:rsid w:val="004D3917"/>
    <w:rsid w:val="004F3680"/>
    <w:rsid w:val="00512D8B"/>
    <w:rsid w:val="00520CB4"/>
    <w:rsid w:val="005357EA"/>
    <w:rsid w:val="00536EAA"/>
    <w:rsid w:val="00542131"/>
    <w:rsid w:val="005422DE"/>
    <w:rsid w:val="00551703"/>
    <w:rsid w:val="00562E5F"/>
    <w:rsid w:val="005679EA"/>
    <w:rsid w:val="00570BD2"/>
    <w:rsid w:val="00587F22"/>
    <w:rsid w:val="00590FBE"/>
    <w:rsid w:val="005974C4"/>
    <w:rsid w:val="005C196E"/>
    <w:rsid w:val="005D6197"/>
    <w:rsid w:val="005D7109"/>
    <w:rsid w:val="005D7C7F"/>
    <w:rsid w:val="00644948"/>
    <w:rsid w:val="006568C5"/>
    <w:rsid w:val="0066191B"/>
    <w:rsid w:val="00661C75"/>
    <w:rsid w:val="00662F27"/>
    <w:rsid w:val="00665D10"/>
    <w:rsid w:val="006B62E7"/>
    <w:rsid w:val="006C427A"/>
    <w:rsid w:val="006C65BF"/>
    <w:rsid w:val="006D4501"/>
    <w:rsid w:val="006F2F1C"/>
    <w:rsid w:val="00703980"/>
    <w:rsid w:val="00721774"/>
    <w:rsid w:val="00723546"/>
    <w:rsid w:val="00760F1D"/>
    <w:rsid w:val="007675FA"/>
    <w:rsid w:val="00793D19"/>
    <w:rsid w:val="007B1070"/>
    <w:rsid w:val="007B1219"/>
    <w:rsid w:val="007C4001"/>
    <w:rsid w:val="007C593B"/>
    <w:rsid w:val="007F6BF8"/>
    <w:rsid w:val="00806EDE"/>
    <w:rsid w:val="00807082"/>
    <w:rsid w:val="00836B93"/>
    <w:rsid w:val="008623D5"/>
    <w:rsid w:val="00876120"/>
    <w:rsid w:val="008A7978"/>
    <w:rsid w:val="008E154B"/>
    <w:rsid w:val="008E5434"/>
    <w:rsid w:val="008E564A"/>
    <w:rsid w:val="008F3437"/>
    <w:rsid w:val="008F40DA"/>
    <w:rsid w:val="008F4A8F"/>
    <w:rsid w:val="00930564"/>
    <w:rsid w:val="009427FF"/>
    <w:rsid w:val="00954448"/>
    <w:rsid w:val="00954847"/>
    <w:rsid w:val="00967BC9"/>
    <w:rsid w:val="0098230E"/>
    <w:rsid w:val="0099242E"/>
    <w:rsid w:val="009A4162"/>
    <w:rsid w:val="009D126A"/>
    <w:rsid w:val="009D6426"/>
    <w:rsid w:val="009F545D"/>
    <w:rsid w:val="00A0539E"/>
    <w:rsid w:val="00A23D41"/>
    <w:rsid w:val="00A517CA"/>
    <w:rsid w:val="00A57CCF"/>
    <w:rsid w:val="00A64DF4"/>
    <w:rsid w:val="00A65049"/>
    <w:rsid w:val="00A7735D"/>
    <w:rsid w:val="00AC11E0"/>
    <w:rsid w:val="00AC1B65"/>
    <w:rsid w:val="00AC2E11"/>
    <w:rsid w:val="00AD72F1"/>
    <w:rsid w:val="00AF3E9F"/>
    <w:rsid w:val="00B0549E"/>
    <w:rsid w:val="00B07104"/>
    <w:rsid w:val="00B113A4"/>
    <w:rsid w:val="00B47928"/>
    <w:rsid w:val="00B647F1"/>
    <w:rsid w:val="00B77756"/>
    <w:rsid w:val="00B97DEB"/>
    <w:rsid w:val="00BA7EA9"/>
    <w:rsid w:val="00BB3543"/>
    <w:rsid w:val="00BC2B03"/>
    <w:rsid w:val="00BD3662"/>
    <w:rsid w:val="00BE5871"/>
    <w:rsid w:val="00BE6FD6"/>
    <w:rsid w:val="00BF4A00"/>
    <w:rsid w:val="00BF6E86"/>
    <w:rsid w:val="00C01400"/>
    <w:rsid w:val="00C02BFE"/>
    <w:rsid w:val="00C247BD"/>
    <w:rsid w:val="00C26EB5"/>
    <w:rsid w:val="00C34C4B"/>
    <w:rsid w:val="00C5192E"/>
    <w:rsid w:val="00C65E35"/>
    <w:rsid w:val="00C67A8B"/>
    <w:rsid w:val="00C92215"/>
    <w:rsid w:val="00CA23CA"/>
    <w:rsid w:val="00CB64B0"/>
    <w:rsid w:val="00CC3FB8"/>
    <w:rsid w:val="00CC7626"/>
    <w:rsid w:val="00CD6030"/>
    <w:rsid w:val="00CD682F"/>
    <w:rsid w:val="00CD7BE4"/>
    <w:rsid w:val="00D03B03"/>
    <w:rsid w:val="00D16AE2"/>
    <w:rsid w:val="00D4408C"/>
    <w:rsid w:val="00D51157"/>
    <w:rsid w:val="00D572A4"/>
    <w:rsid w:val="00D63658"/>
    <w:rsid w:val="00D64E2E"/>
    <w:rsid w:val="00D6762F"/>
    <w:rsid w:val="00D81CCB"/>
    <w:rsid w:val="00D9487F"/>
    <w:rsid w:val="00DA5FB9"/>
    <w:rsid w:val="00DB27EF"/>
    <w:rsid w:val="00DC148E"/>
    <w:rsid w:val="00DC68F7"/>
    <w:rsid w:val="00E204B4"/>
    <w:rsid w:val="00E30E96"/>
    <w:rsid w:val="00E503A9"/>
    <w:rsid w:val="00E56BF3"/>
    <w:rsid w:val="00E746DE"/>
    <w:rsid w:val="00E77688"/>
    <w:rsid w:val="00E843AF"/>
    <w:rsid w:val="00E85162"/>
    <w:rsid w:val="00EC14EA"/>
    <w:rsid w:val="00ED2B90"/>
    <w:rsid w:val="00F07AFC"/>
    <w:rsid w:val="00F241D5"/>
    <w:rsid w:val="00F255F1"/>
    <w:rsid w:val="00F274E6"/>
    <w:rsid w:val="00F42704"/>
    <w:rsid w:val="00F620A8"/>
    <w:rsid w:val="00F74C58"/>
    <w:rsid w:val="00FA1316"/>
    <w:rsid w:val="00FA2C0A"/>
    <w:rsid w:val="00FA7610"/>
    <w:rsid w:val="00FB55AD"/>
    <w:rsid w:val="00FC1713"/>
    <w:rsid w:val="00FD3FF7"/>
    <w:rsid w:val="00FD6ACA"/>
    <w:rsid w:val="00FE042F"/>
    <w:rsid w:val="00FE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3CA8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9242E"/>
    <w:pPr>
      <w:spacing w:before="40" w:after="40" w:line="240" w:lineRule="auto"/>
      <w:jc w:val="both"/>
    </w:pPr>
    <w:rPr>
      <w:rFonts w:ascii="Arial" w:eastAsia="Times New Roman" w:hAnsi="Arial" w:cs="Miriam"/>
      <w:szCs w:val="20"/>
      <w:lang w:eastAsia="he-IL"/>
    </w:rPr>
  </w:style>
  <w:style w:type="paragraph" w:styleId="Heading1">
    <w:name w:val="heading 1"/>
    <w:basedOn w:val="Normal"/>
    <w:next w:val="Normal"/>
    <w:link w:val="Heading1Char"/>
    <w:qFormat/>
    <w:rsid w:val="007675FA"/>
    <w:pPr>
      <w:numPr>
        <w:numId w:val="1"/>
      </w:numPr>
      <w:spacing w:before="240" w:after="60" w:line="312" w:lineRule="auto"/>
      <w:outlineLvl w:val="0"/>
    </w:pPr>
    <w:rPr>
      <w:b/>
      <w:bCs/>
      <w:kern w:val="28"/>
      <w:sz w:val="24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7675FA"/>
    <w:pPr>
      <w:numPr>
        <w:ilvl w:val="1"/>
        <w:numId w:val="1"/>
      </w:numPr>
      <w:spacing w:before="0" w:after="0" w:line="312" w:lineRule="auto"/>
      <w:outlineLvl w:val="1"/>
    </w:pPr>
    <w:rPr>
      <w:b/>
      <w:lang w:eastAsia="en-US"/>
    </w:rPr>
  </w:style>
  <w:style w:type="paragraph" w:styleId="Heading3">
    <w:name w:val="heading 3"/>
    <w:aliases w:val="0 Heading 3"/>
    <w:basedOn w:val="Heading2"/>
    <w:next w:val="Normal"/>
    <w:link w:val="Heading3Char"/>
    <w:unhideWhenUsed/>
    <w:qFormat/>
    <w:rsid w:val="005D7109"/>
    <w:pPr>
      <w:numPr>
        <w:ilvl w:val="2"/>
      </w:numPr>
      <w:ind w:hanging="368"/>
      <w:outlineLvl w:val="2"/>
    </w:pPr>
    <w:rPr>
      <w:szCs w:val="24"/>
    </w:rPr>
  </w:style>
  <w:style w:type="paragraph" w:styleId="Heading4">
    <w:name w:val="heading 4"/>
    <w:basedOn w:val="Heading3"/>
    <w:next w:val="Normal"/>
    <w:link w:val="Heading4Char"/>
    <w:unhideWhenUsed/>
    <w:qFormat/>
    <w:rsid w:val="007675FA"/>
    <w:pPr>
      <w:numPr>
        <w:ilvl w:val="3"/>
      </w:numPr>
      <w:outlineLvl w:val="3"/>
    </w:pPr>
    <w:rPr>
      <w:bCs/>
    </w:rPr>
  </w:style>
  <w:style w:type="paragraph" w:styleId="Heading5">
    <w:name w:val="heading 5"/>
    <w:basedOn w:val="Normal"/>
    <w:next w:val="Normal"/>
    <w:link w:val="Heading5Char"/>
    <w:unhideWhenUsed/>
    <w:qFormat/>
    <w:rsid w:val="007675FA"/>
    <w:pPr>
      <w:keepNext/>
      <w:numPr>
        <w:ilvl w:val="4"/>
        <w:numId w:val="1"/>
      </w:numPr>
      <w:jc w:val="center"/>
      <w:outlineLvl w:val="4"/>
    </w:pPr>
    <w:rPr>
      <w:b/>
      <w:bCs/>
      <w:sz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7675FA"/>
    <w:pPr>
      <w:keepNext/>
      <w:numPr>
        <w:ilvl w:val="5"/>
        <w:numId w:val="1"/>
      </w:numPr>
      <w:outlineLvl w:val="5"/>
    </w:pPr>
    <w:rPr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Heading7Char"/>
    <w:unhideWhenUsed/>
    <w:qFormat/>
    <w:rsid w:val="007675FA"/>
    <w:pPr>
      <w:keepNext/>
      <w:numPr>
        <w:ilvl w:val="6"/>
        <w:numId w:val="1"/>
      </w:numPr>
      <w:outlineLvl w:val="6"/>
    </w:pPr>
    <w:rPr>
      <w:b/>
      <w:bCs/>
      <w:sz w:val="24"/>
      <w:u w:val="single"/>
    </w:rPr>
  </w:style>
  <w:style w:type="paragraph" w:styleId="Heading8">
    <w:name w:val="heading 8"/>
    <w:basedOn w:val="Normal"/>
    <w:next w:val="Normal"/>
    <w:link w:val="Heading8Char"/>
    <w:unhideWhenUsed/>
    <w:qFormat/>
    <w:rsid w:val="007675FA"/>
    <w:pPr>
      <w:keepNext/>
      <w:numPr>
        <w:ilvl w:val="7"/>
        <w:numId w:val="1"/>
      </w:numPr>
      <w:outlineLvl w:val="7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9242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9242E"/>
  </w:style>
  <w:style w:type="paragraph" w:styleId="Footer">
    <w:name w:val="footer"/>
    <w:basedOn w:val="Normal"/>
    <w:link w:val="FooterChar"/>
    <w:uiPriority w:val="99"/>
    <w:unhideWhenUsed/>
    <w:rsid w:val="0099242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9242E"/>
  </w:style>
  <w:style w:type="character" w:styleId="PageNumber">
    <w:name w:val="page number"/>
    <w:basedOn w:val="DefaultParagraphFont"/>
    <w:rsid w:val="0099242E"/>
  </w:style>
  <w:style w:type="paragraph" w:styleId="BalloonText">
    <w:name w:val="Balloon Text"/>
    <w:basedOn w:val="Normal"/>
    <w:link w:val="BalloonTextChar"/>
    <w:uiPriority w:val="99"/>
    <w:semiHidden/>
    <w:unhideWhenUsed/>
    <w:rsid w:val="0099242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42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7675FA"/>
    <w:rPr>
      <w:rFonts w:ascii="Arial" w:eastAsia="Times New Roman" w:hAnsi="Arial" w:cs="Miriam"/>
      <w:b/>
      <w:bCs/>
      <w:kern w:val="28"/>
      <w:sz w:val="24"/>
      <w:szCs w:val="28"/>
      <w:lang w:eastAsia="he-IL"/>
    </w:rPr>
  </w:style>
  <w:style w:type="character" w:customStyle="1" w:styleId="Heading2Char">
    <w:name w:val="Heading 2 Char"/>
    <w:basedOn w:val="DefaultParagraphFont"/>
    <w:link w:val="Heading2"/>
    <w:rsid w:val="007675FA"/>
    <w:rPr>
      <w:rFonts w:ascii="Arial" w:eastAsia="Times New Roman" w:hAnsi="Arial" w:cs="Miriam"/>
      <w:b/>
      <w:szCs w:val="20"/>
    </w:rPr>
  </w:style>
  <w:style w:type="character" w:customStyle="1" w:styleId="Heading3Char">
    <w:name w:val="Heading 3 Char"/>
    <w:aliases w:val="0 Heading 3 Char"/>
    <w:basedOn w:val="DefaultParagraphFont"/>
    <w:link w:val="Heading3"/>
    <w:rsid w:val="005D7109"/>
    <w:rPr>
      <w:rFonts w:ascii="Arial" w:eastAsia="Times New Roman" w:hAnsi="Arial" w:cs="Miriam"/>
      <w:b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7675FA"/>
    <w:rPr>
      <w:rFonts w:ascii="Arial" w:eastAsia="Times New Roman" w:hAnsi="Arial" w:cs="Miriam"/>
      <w:szCs w:val="24"/>
      <w:lang w:eastAsia="he-IL"/>
    </w:rPr>
  </w:style>
  <w:style w:type="character" w:customStyle="1" w:styleId="Heading5Char">
    <w:name w:val="Heading 5 Char"/>
    <w:basedOn w:val="DefaultParagraphFont"/>
    <w:link w:val="Heading5"/>
    <w:semiHidden/>
    <w:rsid w:val="007675FA"/>
    <w:rPr>
      <w:rFonts w:ascii="Arial" w:eastAsia="Times New Roman" w:hAnsi="Arial" w:cs="Miriam"/>
      <w:b/>
      <w:bCs/>
      <w:sz w:val="24"/>
      <w:szCs w:val="20"/>
      <w:lang w:eastAsia="he-IL"/>
    </w:rPr>
  </w:style>
  <w:style w:type="character" w:customStyle="1" w:styleId="Heading6Char">
    <w:name w:val="Heading 6 Char"/>
    <w:basedOn w:val="DefaultParagraphFont"/>
    <w:link w:val="Heading6"/>
    <w:semiHidden/>
    <w:rsid w:val="007675FA"/>
    <w:rPr>
      <w:rFonts w:ascii="Arial" w:eastAsia="Times New Roman" w:hAnsi="Arial" w:cs="Miriam"/>
      <w:b/>
      <w:bCs/>
      <w:sz w:val="24"/>
      <w:szCs w:val="24"/>
      <w:u w:val="single"/>
      <w:lang w:eastAsia="he-IL"/>
    </w:rPr>
  </w:style>
  <w:style w:type="character" w:customStyle="1" w:styleId="Heading7Char">
    <w:name w:val="Heading 7 Char"/>
    <w:basedOn w:val="DefaultParagraphFont"/>
    <w:link w:val="Heading7"/>
    <w:semiHidden/>
    <w:rsid w:val="007675FA"/>
    <w:rPr>
      <w:rFonts w:ascii="Arial" w:eastAsia="Times New Roman" w:hAnsi="Arial" w:cs="Miriam"/>
      <w:b/>
      <w:bCs/>
      <w:sz w:val="24"/>
      <w:szCs w:val="20"/>
      <w:u w:val="single"/>
      <w:lang w:eastAsia="he-IL"/>
    </w:rPr>
  </w:style>
  <w:style w:type="character" w:customStyle="1" w:styleId="Heading8Char">
    <w:name w:val="Heading 8 Char"/>
    <w:basedOn w:val="DefaultParagraphFont"/>
    <w:link w:val="Heading8"/>
    <w:semiHidden/>
    <w:rsid w:val="007675FA"/>
    <w:rPr>
      <w:rFonts w:ascii="Arial" w:eastAsia="Times New Roman" w:hAnsi="Arial" w:cs="Miriam"/>
      <w:b/>
      <w:bCs/>
      <w:sz w:val="24"/>
      <w:szCs w:val="24"/>
      <w:lang w:eastAsia="he-IL"/>
    </w:rPr>
  </w:style>
  <w:style w:type="paragraph" w:styleId="BodyText">
    <w:name w:val="Body Text"/>
    <w:basedOn w:val="Normal"/>
    <w:link w:val="BodyTextChar"/>
    <w:unhideWhenUsed/>
    <w:rsid w:val="007675FA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675FA"/>
    <w:rPr>
      <w:rFonts w:ascii="Arial" w:eastAsia="Times New Roman" w:hAnsi="Arial" w:cs="Miriam"/>
      <w:szCs w:val="20"/>
      <w:lang w:eastAsia="he-IL"/>
    </w:rPr>
  </w:style>
  <w:style w:type="paragraph" w:customStyle="1" w:styleId="a">
    <w:name w:val="ראשי פרקים נוהל"/>
    <w:basedOn w:val="Normal"/>
    <w:rsid w:val="007675FA"/>
    <w:pPr>
      <w:bidi/>
      <w:spacing w:before="0" w:after="0"/>
      <w:ind w:left="567" w:hanging="567"/>
      <w:jc w:val="left"/>
    </w:pPr>
    <w:rPr>
      <w:rFonts w:ascii="Tahoma" w:hAnsi="Tahoma" w:cs="Tahoma"/>
      <w:b/>
      <w:bCs/>
      <w:szCs w:val="22"/>
    </w:rPr>
  </w:style>
  <w:style w:type="paragraph" w:styleId="ListParagraph">
    <w:name w:val="List Paragraph"/>
    <w:basedOn w:val="Normal"/>
    <w:uiPriority w:val="34"/>
    <w:qFormat/>
    <w:rsid w:val="007675FA"/>
    <w:pPr>
      <w:ind w:left="720"/>
      <w:contextualSpacing/>
    </w:pPr>
  </w:style>
  <w:style w:type="table" w:styleId="TableGrid">
    <w:name w:val="Table Grid"/>
    <w:basedOn w:val="TableNormal"/>
    <w:rsid w:val="005D6197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D61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619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6197"/>
    <w:rPr>
      <w:rFonts w:ascii="Arial" w:eastAsia="Times New Roman" w:hAnsi="Arial" w:cs="Miriam"/>
      <w:sz w:val="20"/>
      <w:szCs w:val="20"/>
      <w:lang w:eastAsia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61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6197"/>
    <w:rPr>
      <w:rFonts w:ascii="Arial" w:eastAsia="Times New Roman" w:hAnsi="Arial" w:cs="Miriam"/>
      <w:b/>
      <w:bCs/>
      <w:sz w:val="20"/>
      <w:szCs w:val="20"/>
      <w:lang w:eastAsia="he-IL"/>
    </w:rPr>
  </w:style>
  <w:style w:type="character" w:customStyle="1" w:styleId="titleobjecttext">
    <w:name w:val="titleobjecttext"/>
    <w:rsid w:val="001B113F"/>
  </w:style>
  <w:style w:type="paragraph" w:customStyle="1" w:styleId="CCCommerciallyConfidential">
    <w:name w:val="CC Commercially Confidential"/>
    <w:next w:val="BodyText"/>
    <w:uiPriority w:val="20"/>
    <w:semiHidden/>
    <w:rsid w:val="000E5E06"/>
    <w:pPr>
      <w:spacing w:after="0" w:line="240" w:lineRule="auto"/>
      <w:jc w:val="center"/>
    </w:pPr>
    <w:rPr>
      <w:rFonts w:ascii="Franklin Gothic Medium" w:eastAsia="SimSun" w:hAnsi="Franklin Gothic Medium" w:cs="Times New Roman"/>
      <w:bCs/>
      <w:color w:val="94BA34"/>
      <w:sz w:val="18"/>
      <w:szCs w:val="28"/>
      <w:lang w:val="en-GB" w:bidi="ar-SA"/>
    </w:rPr>
  </w:style>
  <w:style w:type="paragraph" w:customStyle="1" w:styleId="CCProtectiveMarking">
    <w:name w:val="CC Protective Marking"/>
    <w:uiPriority w:val="20"/>
    <w:semiHidden/>
    <w:rsid w:val="000E5E06"/>
    <w:pPr>
      <w:spacing w:after="0" w:line="240" w:lineRule="auto"/>
      <w:jc w:val="center"/>
    </w:pPr>
    <w:rPr>
      <w:rFonts w:ascii="Franklin Gothic Medium" w:eastAsia="Calibri" w:hAnsi="Franklin Gothic Medium" w:cs="Times New Roman"/>
      <w:b/>
      <w:color w:val="94BA34"/>
      <w:sz w:val="28"/>
      <w:szCs w:val="20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VGS\QS\Procedures\Form%20template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521AB3-3849-4853-B609-C59B14F98F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BEADBB-BEC8-491D-8366-10CBEB44A2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50F54E-95F3-4E6E-A2D2-E4C2B072C2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E:\VGS\QS\Procedures\Form template.dotx</Template>
  <TotalTime>52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review</vt:lpstr>
    </vt:vector>
  </TitlesOfParts>
  <Company>Perflow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review</dc:title>
  <dc:creator>Shaun Kho</dc:creator>
  <cp:lastModifiedBy>divya g</cp:lastModifiedBy>
  <cp:revision>22</cp:revision>
  <cp:lastPrinted>2019-04-16T07:19:00Z</cp:lastPrinted>
  <dcterms:created xsi:type="dcterms:W3CDTF">2019-04-16T07:20:00Z</dcterms:created>
  <dcterms:modified xsi:type="dcterms:W3CDTF">2022-10-11T10:56:00Z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